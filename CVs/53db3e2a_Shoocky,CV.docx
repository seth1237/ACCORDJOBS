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451C4EF" w14:textId="77777777" w:rsidTr="002977E0">
        <w:trPr>
          <w:trHeight w:val="4410"/>
        </w:trPr>
        <w:tc>
          <w:tcPr>
            <w:tcW w:w="3600" w:type="dxa"/>
            <w:vAlign w:val="bottom"/>
          </w:tcPr>
          <w:p w14:paraId="06C25516" w14:textId="690823FA" w:rsidR="001B2ABD" w:rsidRDefault="001B2ABD" w:rsidP="00D305F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6846D141" w14:textId="77777777" w:rsidR="001B2ABD" w:rsidRDefault="001B2ABD" w:rsidP="002977E0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D9ECD27" w14:textId="77777777" w:rsidR="001B2ABD" w:rsidRDefault="00BC4B1E" w:rsidP="002977E0">
            <w:pPr>
              <w:pStyle w:val="Title"/>
            </w:pPr>
            <w:r>
              <w:t>Sh</w:t>
            </w:r>
            <w:r w:rsidR="002977E0">
              <w:t>ocky ntshang mogudi</w:t>
            </w:r>
          </w:p>
          <w:p w14:paraId="7B3FB8F6" w14:textId="77777777" w:rsidR="002977E0" w:rsidRDefault="002977E0" w:rsidP="002977E0"/>
          <w:p w14:paraId="7AA5A554" w14:textId="77777777" w:rsidR="002977E0" w:rsidRDefault="002977E0" w:rsidP="002977E0"/>
          <w:p w14:paraId="5CA5CF67" w14:textId="77777777" w:rsidR="002977E0" w:rsidRDefault="002977E0" w:rsidP="002977E0">
            <w:r>
              <w:t xml:space="preserve">I am </w:t>
            </w:r>
            <w:r w:rsidR="00E6740E">
              <w:t xml:space="preserve">passionate, dedicated Human Resource </w:t>
            </w:r>
            <w:r w:rsidR="00E10F9D">
              <w:t>Professional wit</w:t>
            </w:r>
            <w:r w:rsidR="000C761B">
              <w:t xml:space="preserve">h two years </w:t>
            </w:r>
            <w:r w:rsidR="00E6740E">
              <w:t>ex</w:t>
            </w:r>
            <w:r w:rsidR="00EA3650">
              <w:t xml:space="preserve">perience </w:t>
            </w:r>
            <w:r w:rsidR="006A2D38">
              <w:t xml:space="preserve"> </w:t>
            </w:r>
            <w:r w:rsidR="0078506F">
              <w:t xml:space="preserve">as an Human Resource </w:t>
            </w:r>
            <w:r w:rsidR="00EA3650">
              <w:t xml:space="preserve">Assistant </w:t>
            </w:r>
            <w:r w:rsidR="00DE1161">
              <w:t xml:space="preserve">from </w:t>
            </w:r>
            <w:r w:rsidR="00674110">
              <w:t xml:space="preserve"> Council For  Scientific and Industrial Research</w:t>
            </w:r>
            <w:r w:rsidR="002267A7">
              <w:t xml:space="preserve"> company .I was working through </w:t>
            </w:r>
            <w:r w:rsidR="00EE373D">
              <w:t>tale</w:t>
            </w:r>
            <w:r w:rsidR="0040377B">
              <w:t xml:space="preserve">nt </w:t>
            </w:r>
            <w:r w:rsidR="00C564A8">
              <w:t>management, employee</w:t>
            </w:r>
            <w:r w:rsidR="0040377B">
              <w:t xml:space="preserve"> </w:t>
            </w:r>
            <w:r w:rsidR="00C564A8">
              <w:t>relations, recruitment</w:t>
            </w:r>
            <w:r w:rsidR="0040377B">
              <w:t xml:space="preserve"> </w:t>
            </w:r>
            <w:r w:rsidR="009D23CE">
              <w:t xml:space="preserve">and </w:t>
            </w:r>
            <w:r w:rsidR="001D5D6F">
              <w:t xml:space="preserve">HR Administration and Training </w:t>
            </w:r>
            <w:r w:rsidR="00DA3AB5">
              <w:t>.</w:t>
            </w:r>
            <w:r w:rsidR="00C564A8">
              <w:t>BA Psychology graduate from University Of South Africa ,currently serving as People and Performance Intern at Exxaro Resources-Leeuwpan Coal Mine since 01 August 2026.Gaining Practical experience in induction assessment ,L&amp;D administration and HR operations.Storng confidentiality ,empathy and willingness to learn SAP HR Systems.</w:t>
            </w:r>
          </w:p>
          <w:p w14:paraId="68E56B49" w14:textId="310F3ED3" w:rsidR="005478E2" w:rsidRPr="002977E0" w:rsidRDefault="005478E2" w:rsidP="002977E0"/>
        </w:tc>
      </w:tr>
      <w:tr w:rsidR="001B2ABD" w14:paraId="7DD561E5" w14:textId="77777777" w:rsidTr="002977E0">
        <w:tc>
          <w:tcPr>
            <w:tcW w:w="3600" w:type="dxa"/>
          </w:tcPr>
          <w:p w14:paraId="42D92E99" w14:textId="439FFE38" w:rsidR="00036450" w:rsidRDefault="00036450" w:rsidP="002977E0"/>
          <w:p w14:paraId="20DD7CC0" w14:textId="77777777" w:rsidR="00036450" w:rsidRDefault="00036450" w:rsidP="002977E0"/>
          <w:p w14:paraId="7ED34D03" w14:textId="77777777" w:rsidR="003F44A9" w:rsidRPr="00B30711" w:rsidRDefault="003F44A9" w:rsidP="00C77310">
            <w:pPr>
              <w:pStyle w:val="Heading2"/>
            </w:pPr>
            <w:r w:rsidRPr="00B30711">
              <w:t>About Me</w:t>
            </w:r>
          </w:p>
          <w:p w14:paraId="0B3E6F25" w14:textId="512887E8" w:rsidR="003F44A9" w:rsidRPr="00B30711" w:rsidRDefault="003F44A9" w:rsidP="00C77310">
            <w:pPr>
              <w:pStyle w:val="Heading2"/>
            </w:pPr>
            <w:r w:rsidRPr="00B30711">
              <w:t>Date of birth: 21/02/1998</w:t>
            </w:r>
          </w:p>
          <w:p w14:paraId="753A8613" w14:textId="77777777" w:rsidR="003F44A9" w:rsidRPr="00B30711" w:rsidRDefault="003F44A9" w:rsidP="00C77310">
            <w:pPr>
              <w:pStyle w:val="Heading2"/>
            </w:pPr>
            <w:r w:rsidRPr="00B30711">
              <w:t>Gender: Female</w:t>
            </w:r>
          </w:p>
          <w:p w14:paraId="61368A7A" w14:textId="77A56C8B" w:rsidR="003F44A9" w:rsidRPr="00B30711" w:rsidRDefault="003F44A9" w:rsidP="00C77310">
            <w:pPr>
              <w:pStyle w:val="Heading2"/>
            </w:pPr>
            <w:r w:rsidRPr="00B30711">
              <w:t>Email nchangshocky@gmail.com</w:t>
            </w:r>
          </w:p>
          <w:p w14:paraId="046B42AA" w14:textId="0864310F" w:rsidR="003F44A9" w:rsidRPr="00B30711" w:rsidRDefault="003F44A9" w:rsidP="00C77310">
            <w:pPr>
              <w:pStyle w:val="Heading2"/>
            </w:pPr>
            <w:r w:rsidRPr="00B30711">
              <w:t>LinkedIn: shocky ntshng mogudi</w:t>
            </w:r>
          </w:p>
          <w:p w14:paraId="21E92D28" w14:textId="4F02F93D" w:rsidR="003F44A9" w:rsidRPr="00B30711" w:rsidRDefault="003F44A9" w:rsidP="00C77310">
            <w:pPr>
              <w:pStyle w:val="Heading2"/>
            </w:pPr>
            <w:r w:rsidRPr="00B30711">
              <w:t xml:space="preserve">Phone:0684494191/0725122043 </w:t>
            </w:r>
          </w:p>
          <w:p w14:paraId="51629FCA" w14:textId="74762EA2" w:rsidR="003F44A9" w:rsidRDefault="003F44A9" w:rsidP="00C77310">
            <w:pPr>
              <w:pStyle w:val="Heading2"/>
            </w:pPr>
            <w:r w:rsidRPr="00DA3AB5">
              <w:t>Address:</w:t>
            </w:r>
            <w:r w:rsidR="00050535">
              <w:t>2</w:t>
            </w:r>
            <w:r w:rsidR="00CE57D2">
              <w:t>5 kingfis</w:t>
            </w:r>
            <w:r w:rsidR="00FF6170">
              <w:t xml:space="preserve">her </w:t>
            </w:r>
          </w:p>
          <w:p w14:paraId="3264C617" w14:textId="07AA3D14" w:rsidR="00DE4B78" w:rsidRDefault="00DE4B78" w:rsidP="00DE4B78">
            <w:pPr>
              <w:rPr>
                <w:b/>
                <w:bCs/>
              </w:rPr>
            </w:pPr>
            <w:r w:rsidRPr="00DE4B78">
              <w:rPr>
                <w:b/>
                <w:bCs/>
              </w:rPr>
              <w:t xml:space="preserve">                   </w:t>
            </w:r>
            <w:r w:rsidR="0015702A">
              <w:rPr>
                <w:b/>
                <w:bCs/>
              </w:rPr>
              <w:t>Kriel</w:t>
            </w:r>
          </w:p>
          <w:p w14:paraId="6ECC3611" w14:textId="33B7B01C" w:rsidR="00050535" w:rsidRDefault="00050535" w:rsidP="00DE4B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</w:t>
            </w:r>
            <w:r w:rsidR="00743799">
              <w:rPr>
                <w:b/>
                <w:bCs/>
              </w:rPr>
              <w:t>2271</w:t>
            </w:r>
          </w:p>
          <w:p w14:paraId="07682ED7" w14:textId="77777777" w:rsidR="0015702A" w:rsidRDefault="0015702A" w:rsidP="00DE4B78">
            <w:pPr>
              <w:rPr>
                <w:b/>
                <w:bCs/>
              </w:rPr>
            </w:pPr>
          </w:p>
          <w:p w14:paraId="307AB56D" w14:textId="77777777" w:rsidR="0015702A" w:rsidRDefault="0015702A" w:rsidP="00DE4B78">
            <w:pPr>
              <w:rPr>
                <w:b/>
                <w:bCs/>
              </w:rPr>
            </w:pPr>
          </w:p>
          <w:p w14:paraId="510EAA2E" w14:textId="27DFCB1F" w:rsidR="00F03D48" w:rsidRPr="00DE4B78" w:rsidRDefault="00F03D48" w:rsidP="00DE4B78">
            <w:pPr>
              <w:rPr>
                <w:b/>
                <w:bCs/>
              </w:rPr>
            </w:pPr>
          </w:p>
          <w:p w14:paraId="3663B7D8" w14:textId="1880B406" w:rsidR="00DE4B78" w:rsidRPr="00DE4B78" w:rsidRDefault="00DE4B78" w:rsidP="00DE4B78">
            <w:pPr>
              <w:rPr>
                <w:b/>
                <w:bCs/>
              </w:rPr>
            </w:pPr>
            <w:r w:rsidRPr="00DE4B78">
              <w:rPr>
                <w:b/>
                <w:bCs/>
              </w:rPr>
              <w:t xml:space="preserve">                    </w:t>
            </w:r>
          </w:p>
          <w:p w14:paraId="573EB002" w14:textId="094B8532" w:rsidR="00DE4B78" w:rsidRPr="00DE4B78" w:rsidRDefault="00DE4B78" w:rsidP="00DE4B78">
            <w:pPr>
              <w:rPr>
                <w:b/>
                <w:bCs/>
              </w:rPr>
            </w:pPr>
            <w:r w:rsidRPr="00DE4B78">
              <w:rPr>
                <w:b/>
                <w:bCs/>
              </w:rPr>
              <w:t xml:space="preserve">             </w:t>
            </w:r>
          </w:p>
          <w:p w14:paraId="39EDFCAA" w14:textId="14B49E73" w:rsidR="00D305FF" w:rsidRPr="00DE4B78" w:rsidRDefault="00D305FF" w:rsidP="00D305FF">
            <w:pPr>
              <w:rPr>
                <w:b/>
                <w:bCs/>
              </w:rPr>
            </w:pPr>
            <w:r w:rsidRPr="00DE4B78">
              <w:rPr>
                <w:b/>
                <w:bCs/>
              </w:rPr>
              <w:t xml:space="preserve">                    </w:t>
            </w:r>
          </w:p>
          <w:p w14:paraId="3B11C34A" w14:textId="67A00B43" w:rsidR="003F44A9" w:rsidRPr="00D305FF" w:rsidRDefault="003F44A9" w:rsidP="003F44A9">
            <w:pPr>
              <w:rPr>
                <w:b/>
                <w:bCs/>
              </w:rPr>
            </w:pPr>
            <w:r w:rsidRPr="00D305FF">
              <w:rPr>
                <w:b/>
                <w:bCs/>
              </w:rPr>
              <w:t xml:space="preserve">               </w:t>
            </w:r>
            <w:r w:rsidR="00D305FF" w:rsidRPr="00D305FF">
              <w:rPr>
                <w:b/>
                <w:bCs/>
              </w:rPr>
              <w:t xml:space="preserve">   </w:t>
            </w:r>
            <w:r w:rsidR="00D305FF">
              <w:rPr>
                <w:b/>
                <w:bCs/>
              </w:rPr>
              <w:t xml:space="preserve">  </w:t>
            </w:r>
          </w:p>
          <w:p w14:paraId="59B81B1D" w14:textId="726F3F05" w:rsidR="003F44A9" w:rsidRPr="00B30711" w:rsidRDefault="003F44A9" w:rsidP="003F44A9">
            <w:r w:rsidRPr="00B30711">
              <w:t xml:space="preserve">          </w:t>
            </w:r>
          </w:p>
          <w:p w14:paraId="7A5235E1" w14:textId="65DABA85" w:rsidR="003F44A9" w:rsidRPr="00B30711" w:rsidRDefault="003F44A9" w:rsidP="003F44A9">
            <w:r w:rsidRPr="00B30711">
              <w:t>Natio</w:t>
            </w:r>
            <w:r w:rsidR="00A055D0">
              <w:t xml:space="preserve">nality              </w:t>
            </w:r>
            <w:r w:rsidR="00915B5B">
              <w:t xml:space="preserve"> :</w:t>
            </w:r>
            <w:r w:rsidR="00A055D0">
              <w:t xml:space="preserve"> </w:t>
            </w:r>
            <w:r w:rsidRPr="00B30711">
              <w:t>South African</w:t>
            </w:r>
          </w:p>
          <w:p w14:paraId="0D949CC3" w14:textId="2B45A9B4" w:rsidR="003F44A9" w:rsidRPr="00B30711" w:rsidRDefault="003F44A9" w:rsidP="003F44A9">
            <w:r w:rsidRPr="00B30711">
              <w:t xml:space="preserve">Preferred </w:t>
            </w:r>
            <w:r w:rsidR="00D305FF" w:rsidRPr="00B30711">
              <w:t>language</w:t>
            </w:r>
            <w:r w:rsidR="00D305FF">
              <w:t>:</w:t>
            </w:r>
            <w:r w:rsidRPr="00B30711">
              <w:t xml:space="preserve">   Sepedi English</w:t>
            </w:r>
          </w:p>
          <w:p w14:paraId="01C11E3C" w14:textId="0F47A042" w:rsidR="003F44A9" w:rsidRPr="00B30711" w:rsidRDefault="003F44A9" w:rsidP="003F44A9">
            <w:r w:rsidRPr="00B30711">
              <w:t xml:space="preserve">Willing to </w:t>
            </w:r>
            <w:proofErr w:type="gramStart"/>
            <w:r w:rsidR="00A055D0" w:rsidRPr="00B30711">
              <w:t xml:space="preserve">relocate </w:t>
            </w:r>
            <w:r w:rsidR="00915B5B">
              <w:t xml:space="preserve"> :</w:t>
            </w:r>
            <w:proofErr w:type="gramEnd"/>
            <w:r w:rsidR="00A055D0">
              <w:t xml:space="preserve">   </w:t>
            </w:r>
            <w:r w:rsidRPr="00B30711">
              <w:t>yes</w:t>
            </w:r>
          </w:p>
          <w:p w14:paraId="4F98F0D5" w14:textId="09E4369F" w:rsidR="003F44A9" w:rsidRPr="00B30711" w:rsidRDefault="003F44A9" w:rsidP="003F44A9">
            <w:pPr>
              <w:pStyle w:val="Heading3"/>
            </w:pPr>
          </w:p>
          <w:p w14:paraId="47CDEC9B" w14:textId="520B7391" w:rsidR="002977E0" w:rsidRPr="00B30711" w:rsidRDefault="002977E0" w:rsidP="002977E0">
            <w:pPr>
              <w:rPr>
                <w:b/>
                <w:bCs/>
              </w:rPr>
            </w:pPr>
          </w:p>
          <w:p w14:paraId="6D69F6AB" w14:textId="77777777" w:rsidR="002977E0" w:rsidRPr="00B30711" w:rsidRDefault="002977E0" w:rsidP="002977E0">
            <w:pPr>
              <w:rPr>
                <w:rStyle w:val="Hyperlink"/>
              </w:rPr>
            </w:pPr>
          </w:p>
          <w:p w14:paraId="616A92D0" w14:textId="77777777" w:rsidR="002977E0" w:rsidRPr="00B30711" w:rsidRDefault="002977E0" w:rsidP="002977E0">
            <w:pPr>
              <w:pStyle w:val="Heading3"/>
            </w:pPr>
          </w:p>
          <w:p w14:paraId="5BEFDF3B" w14:textId="6DAEAE88" w:rsidR="004D3011" w:rsidRPr="00DA3AB5" w:rsidRDefault="002977E0" w:rsidP="002977E0">
            <w:pPr>
              <w:pStyle w:val="Heading3"/>
            </w:pPr>
            <w:r w:rsidRPr="00DA3AB5">
              <w:t>Skills</w:t>
            </w:r>
          </w:p>
          <w:p w14:paraId="1C40293B" w14:textId="1222CF88" w:rsidR="002977E0" w:rsidRPr="00B30711" w:rsidRDefault="002977E0" w:rsidP="002977E0">
            <w:pPr>
              <w:rPr>
                <w:b/>
                <w:bCs/>
              </w:rPr>
            </w:pPr>
            <w:r w:rsidRPr="00B30711">
              <w:rPr>
                <w:b/>
                <w:bCs/>
              </w:rPr>
              <w:t>Soft skills</w:t>
            </w:r>
          </w:p>
          <w:p w14:paraId="59BE290B" w14:textId="77777777" w:rsidR="002977E0" w:rsidRPr="00B30711" w:rsidRDefault="002977E0" w:rsidP="002977E0">
            <w:r w:rsidRPr="00B30711">
              <w:t>Time Management</w:t>
            </w:r>
          </w:p>
          <w:p w14:paraId="6F397804" w14:textId="77777777" w:rsidR="002977E0" w:rsidRPr="00B30711" w:rsidRDefault="002977E0" w:rsidP="002977E0">
            <w:r w:rsidRPr="00B30711">
              <w:t>Flexibility</w:t>
            </w:r>
          </w:p>
          <w:p w14:paraId="0ABE164F" w14:textId="77777777" w:rsidR="002977E0" w:rsidRPr="00B30711" w:rsidRDefault="002977E0" w:rsidP="002977E0">
            <w:r w:rsidRPr="00B30711">
              <w:t>Dependability</w:t>
            </w:r>
          </w:p>
          <w:p w14:paraId="396A9B0F" w14:textId="77777777" w:rsidR="002977E0" w:rsidRPr="00B30711" w:rsidRDefault="002977E0" w:rsidP="002977E0">
            <w:r w:rsidRPr="00B30711">
              <w:t>Adaptability</w:t>
            </w:r>
          </w:p>
          <w:p w14:paraId="49CB576E" w14:textId="77777777" w:rsidR="002977E0" w:rsidRPr="00B30711" w:rsidRDefault="002977E0" w:rsidP="002977E0">
            <w:r w:rsidRPr="00B30711">
              <w:t>Effective</w:t>
            </w:r>
          </w:p>
          <w:p w14:paraId="4A73F8CE" w14:textId="77777777" w:rsidR="004D3011" w:rsidRPr="00B30711" w:rsidRDefault="002977E0" w:rsidP="002977E0">
            <w:r w:rsidRPr="00B30711">
              <w:t>Communication</w:t>
            </w:r>
          </w:p>
          <w:p w14:paraId="196E84EA" w14:textId="01A2DD6F" w:rsidR="00A055D0" w:rsidRPr="00B30711" w:rsidRDefault="00A055D0" w:rsidP="00A055D0">
            <w:pPr>
              <w:rPr>
                <w:b/>
                <w:bCs/>
              </w:rPr>
            </w:pPr>
          </w:p>
          <w:p w14:paraId="7809D342" w14:textId="77777777" w:rsidR="00DA3AB5" w:rsidRDefault="00DA3AB5" w:rsidP="002977E0">
            <w:pPr>
              <w:rPr>
                <w:b/>
                <w:bCs/>
              </w:rPr>
            </w:pPr>
            <w:r w:rsidRPr="00DA3AB5">
              <w:rPr>
                <w:b/>
                <w:bCs/>
              </w:rPr>
              <w:t>HARD SKILSS</w:t>
            </w:r>
          </w:p>
          <w:p w14:paraId="657D4D2A" w14:textId="14AAD068" w:rsidR="002977E0" w:rsidRPr="00B30711" w:rsidRDefault="002977E0" w:rsidP="002977E0">
            <w:r w:rsidRPr="00DA3AB5">
              <w:t>Good</w:t>
            </w:r>
            <w:r w:rsidRPr="00B30711">
              <w:t xml:space="preserve"> Interpersonal skills</w:t>
            </w:r>
          </w:p>
          <w:p w14:paraId="13063BD9" w14:textId="77777777" w:rsidR="002977E0" w:rsidRPr="00B30711" w:rsidRDefault="002977E0" w:rsidP="002977E0">
            <w:r w:rsidRPr="00B30711">
              <w:t xml:space="preserve"> Ability to keep detailed</w:t>
            </w:r>
          </w:p>
          <w:p w14:paraId="7132A369" w14:textId="77777777" w:rsidR="002977E0" w:rsidRPr="00B30711" w:rsidRDefault="002977E0" w:rsidP="002977E0">
            <w:r w:rsidRPr="00B30711">
              <w:t xml:space="preserve"> records</w:t>
            </w:r>
          </w:p>
          <w:p w14:paraId="3EB3DA19" w14:textId="06FCDBEC" w:rsidR="002977E0" w:rsidRPr="00B30711" w:rsidRDefault="002977E0" w:rsidP="002977E0">
            <w:r w:rsidRPr="00B30711">
              <w:t>People Soft</w:t>
            </w:r>
            <w:r w:rsidR="00C93A5A">
              <w:t>, SAP HR(Learning)</w:t>
            </w:r>
          </w:p>
          <w:p w14:paraId="14C2BABD" w14:textId="77777777" w:rsidR="002977E0" w:rsidRPr="00B30711" w:rsidRDefault="002977E0" w:rsidP="002977E0">
            <w:r w:rsidRPr="00B30711">
              <w:t xml:space="preserve"> Proficiency in Microsoft </w:t>
            </w:r>
          </w:p>
          <w:p w14:paraId="0D82AD58" w14:textId="3455B1CD" w:rsidR="002977E0" w:rsidRPr="00B30711" w:rsidRDefault="002977E0" w:rsidP="002977E0">
            <w:r w:rsidRPr="00B30711">
              <w:t xml:space="preserve"> </w:t>
            </w:r>
            <w:r w:rsidR="00C93A5A" w:rsidRPr="00B30711">
              <w:t>Office (</w:t>
            </w:r>
            <w:r w:rsidRPr="00B30711">
              <w:t>Word, Outlook, and</w:t>
            </w:r>
          </w:p>
          <w:p w14:paraId="6940C3C9" w14:textId="62C6CCAF" w:rsidR="002977E0" w:rsidRPr="00B30711" w:rsidRDefault="002977E0" w:rsidP="002977E0">
            <w:r w:rsidRPr="00B30711">
              <w:t xml:space="preserve"> </w:t>
            </w:r>
            <w:r w:rsidR="00C93A5A" w:rsidRPr="00B30711">
              <w:t>PowerPoint)</w:t>
            </w:r>
            <w:r w:rsidR="00C93A5A">
              <w:t xml:space="preserve"> S</w:t>
            </w:r>
          </w:p>
          <w:p w14:paraId="74A3E669" w14:textId="77777777" w:rsidR="002977E0" w:rsidRPr="00B30711" w:rsidRDefault="002977E0" w:rsidP="002977E0">
            <w:r w:rsidRPr="00B30711">
              <w:t>Data capturing</w:t>
            </w:r>
          </w:p>
          <w:p w14:paraId="4ECB35AB" w14:textId="77777777" w:rsidR="002977E0" w:rsidRPr="00B30711" w:rsidRDefault="002977E0" w:rsidP="002977E0">
            <w:r w:rsidRPr="00B30711">
              <w:t>HR Administration</w:t>
            </w:r>
          </w:p>
          <w:p w14:paraId="64D6ADC5" w14:textId="77777777" w:rsidR="002977E0" w:rsidRPr="00B30711" w:rsidRDefault="002977E0" w:rsidP="002977E0">
            <w:r w:rsidRPr="00B30711">
              <w:t>Attention to Details</w:t>
            </w:r>
          </w:p>
          <w:p w14:paraId="1AD557CE" w14:textId="77777777" w:rsidR="002977E0" w:rsidRPr="00B30711" w:rsidRDefault="002977E0" w:rsidP="002977E0">
            <w:r w:rsidRPr="00B30711">
              <w:t>Recruitment and Selection</w:t>
            </w:r>
          </w:p>
          <w:p w14:paraId="05962945" w14:textId="77777777" w:rsidR="002977E0" w:rsidRPr="00B30711" w:rsidRDefault="002977E0" w:rsidP="002977E0">
            <w:r w:rsidRPr="00B30711">
              <w:t>Working under Pressure</w:t>
            </w:r>
          </w:p>
          <w:p w14:paraId="7CB4F57A" w14:textId="77777777" w:rsidR="00C222F8" w:rsidRDefault="002977E0" w:rsidP="00C222F8">
            <w:r w:rsidRPr="00B30711">
              <w:t xml:space="preserve"> Recruitment Reporting</w:t>
            </w:r>
          </w:p>
          <w:p w14:paraId="2DFA4146" w14:textId="77777777" w:rsidR="00C93A5A" w:rsidRDefault="00C93A5A" w:rsidP="00C222F8"/>
          <w:p w14:paraId="4018F93A" w14:textId="11B84C58" w:rsidR="00C93A5A" w:rsidRDefault="00C93A5A" w:rsidP="00C222F8">
            <w:r w:rsidRPr="00C93A5A">
              <w:rPr>
                <w:b/>
                <w:bCs/>
              </w:rPr>
              <w:t>Strengths</w:t>
            </w:r>
            <w:r w:rsidRPr="00C93A5A">
              <w:t>: Confidentiality</w:t>
            </w:r>
            <w:r>
              <w:t>, Assessment Support, Attention to Detail, Teamwork</w:t>
            </w:r>
          </w:p>
          <w:p w14:paraId="661842F6" w14:textId="77777777" w:rsidR="00C222F8" w:rsidRDefault="00C222F8" w:rsidP="00C222F8"/>
          <w:p w14:paraId="3138C035" w14:textId="77777777" w:rsidR="00C222F8" w:rsidRDefault="00C222F8" w:rsidP="00C222F8"/>
          <w:p w14:paraId="4F51B475" w14:textId="77777777" w:rsidR="00C222F8" w:rsidRDefault="00C222F8" w:rsidP="00C222F8"/>
          <w:p w14:paraId="451EB942" w14:textId="0C84BD21" w:rsidR="00C222F8" w:rsidRPr="00C222F8" w:rsidRDefault="00C222F8" w:rsidP="00C222F8">
            <w:pPr>
              <w:rPr>
                <w:b/>
                <w:bCs/>
              </w:rPr>
            </w:pPr>
            <w:r w:rsidRPr="00C222F8">
              <w:rPr>
                <w:b/>
                <w:bCs/>
              </w:rPr>
              <w:t>Personal Details</w:t>
            </w:r>
          </w:p>
          <w:p w14:paraId="46B5E27B" w14:textId="45E42F2B" w:rsidR="00C222F8" w:rsidRDefault="00C222F8" w:rsidP="00C222F8">
            <w:r w:rsidRPr="00C222F8">
              <w:rPr>
                <w:b/>
                <w:bCs/>
              </w:rPr>
              <w:t>Personal traits</w:t>
            </w:r>
            <w:r>
              <w:t>: Active, hardworking, determined, and willing to work with others. Relate well to people at all</w:t>
            </w:r>
          </w:p>
          <w:p w14:paraId="4E1CC66D" w14:textId="6A3CFBE3" w:rsidR="002977E0" w:rsidRDefault="00C222F8" w:rsidP="00C222F8">
            <w:r>
              <w:t>levels. Need constant challenge and enjoying learning new skills.</w:t>
            </w:r>
          </w:p>
          <w:p w14:paraId="27A60025" w14:textId="77777777" w:rsidR="005E2373" w:rsidRDefault="005E2373" w:rsidP="00C222F8"/>
          <w:p w14:paraId="3FAFF234" w14:textId="6D88964A" w:rsidR="00C93A5A" w:rsidRPr="00C93A5A" w:rsidRDefault="00C93A5A" w:rsidP="00C222F8"/>
          <w:p w14:paraId="268A3FD5" w14:textId="77777777" w:rsidR="005E2373" w:rsidRDefault="005E2373" w:rsidP="00C222F8"/>
          <w:p w14:paraId="04F5DBB4" w14:textId="77777777" w:rsidR="005E2373" w:rsidRDefault="005E2373" w:rsidP="00C222F8"/>
          <w:p w14:paraId="587C5A7A" w14:textId="77777777" w:rsidR="00C222F8" w:rsidRDefault="00C222F8" w:rsidP="002977E0"/>
          <w:p w14:paraId="01CDE2B8" w14:textId="77777777" w:rsidR="00C222F8" w:rsidRDefault="00C222F8" w:rsidP="002977E0"/>
          <w:p w14:paraId="7A37ABA0" w14:textId="77777777" w:rsidR="00C222F8" w:rsidRDefault="00C222F8" w:rsidP="002977E0"/>
          <w:p w14:paraId="18AF7C3B" w14:textId="77777777" w:rsidR="00C222F8" w:rsidRPr="00B30711" w:rsidRDefault="00C222F8" w:rsidP="002977E0"/>
          <w:p w14:paraId="37EB3922" w14:textId="79F7ED8F" w:rsidR="002977E0" w:rsidRPr="00B30711" w:rsidRDefault="002977E0" w:rsidP="002977E0"/>
        </w:tc>
        <w:tc>
          <w:tcPr>
            <w:tcW w:w="720" w:type="dxa"/>
          </w:tcPr>
          <w:p w14:paraId="55FBAF0F" w14:textId="77777777" w:rsidR="001B2ABD" w:rsidRPr="00B30711" w:rsidRDefault="001B2ABD" w:rsidP="002977E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180C5CC783F483293AD1005073B7185"/>
              </w:placeholder>
              <w:temporary/>
              <w:showingPlcHdr/>
              <w15:appearance w15:val="hidden"/>
            </w:sdtPr>
            <w:sdtContent>
              <w:p w14:paraId="3377A6E5" w14:textId="77777777" w:rsidR="001B2ABD" w:rsidRPr="00B30711" w:rsidRDefault="00E25A26" w:rsidP="002977E0">
                <w:pPr>
                  <w:pStyle w:val="Heading2"/>
                </w:pPr>
                <w:r w:rsidRPr="00B30711">
                  <w:t>EDUCATION</w:t>
                </w:r>
              </w:p>
            </w:sdtContent>
          </w:sdt>
          <w:p w14:paraId="104A6DDF" w14:textId="6E1A51E6" w:rsidR="00036450" w:rsidRPr="00B30711" w:rsidRDefault="00BC4B1E" w:rsidP="002977E0">
            <w:pPr>
              <w:pStyle w:val="Heading4"/>
            </w:pPr>
            <w:r w:rsidRPr="00B30711">
              <w:t>Mphegolle high school</w:t>
            </w:r>
          </w:p>
          <w:p w14:paraId="0DEC279D" w14:textId="77777777" w:rsidR="00BC4B1E" w:rsidRPr="00B30711" w:rsidRDefault="00BC4B1E" w:rsidP="002977E0">
            <w:pPr>
              <w:pStyle w:val="Date"/>
            </w:pPr>
            <w:r w:rsidRPr="00B30711">
              <w:t>Senior certificate</w:t>
            </w:r>
          </w:p>
          <w:p w14:paraId="1265ACDA" w14:textId="735226C5" w:rsidR="00036450" w:rsidRPr="00B30711" w:rsidRDefault="00BC4B1E" w:rsidP="002977E0">
            <w:pPr>
              <w:pStyle w:val="Date"/>
            </w:pPr>
            <w:r w:rsidRPr="00B30711">
              <w:t>2015</w:t>
            </w:r>
            <w:r w:rsidR="00036450" w:rsidRPr="00B30711">
              <w:t xml:space="preserve"> </w:t>
            </w:r>
          </w:p>
          <w:p w14:paraId="61A4DA72" w14:textId="76A18F5B" w:rsidR="004D3011" w:rsidRPr="00B30711" w:rsidRDefault="004D3011" w:rsidP="002977E0"/>
          <w:p w14:paraId="0C5D2A8C" w14:textId="77777777" w:rsidR="00036450" w:rsidRPr="00B30711" w:rsidRDefault="00036450" w:rsidP="002977E0"/>
          <w:p w14:paraId="6D35FC3F" w14:textId="6981F557" w:rsidR="00036450" w:rsidRPr="00B30711" w:rsidRDefault="00BC4B1E" w:rsidP="002977E0">
            <w:pPr>
              <w:pStyle w:val="Heading4"/>
            </w:pPr>
            <w:r w:rsidRPr="00B30711">
              <w:t>University of south Africa</w:t>
            </w:r>
          </w:p>
          <w:p w14:paraId="63838316" w14:textId="316F77C0" w:rsidR="00036450" w:rsidRPr="00B30711" w:rsidRDefault="00BC4B1E" w:rsidP="002977E0">
            <w:r w:rsidRPr="00B30711">
              <w:t>2021</w:t>
            </w:r>
          </w:p>
          <w:p w14:paraId="08AC4204" w14:textId="2CDB6618" w:rsidR="00BC4B1E" w:rsidRPr="00B30711" w:rsidRDefault="00BC4B1E" w:rsidP="002977E0">
            <w:r w:rsidRPr="00B30711">
              <w:t>BA PSYCHOLOGY IN SOCIAL SERVICES AND HEALTH SCIENCES</w:t>
            </w:r>
          </w:p>
          <w:sdt>
            <w:sdtPr>
              <w:id w:val="1001553383"/>
              <w:placeholder>
                <w:docPart w:val="DC33F992554C4588ADA7A77BE2F31CC6"/>
              </w:placeholder>
              <w:temporary/>
              <w:showingPlcHdr/>
              <w15:appearance w15:val="hidden"/>
            </w:sdtPr>
            <w:sdtContent>
              <w:p w14:paraId="4748CD64" w14:textId="77777777" w:rsidR="00036450" w:rsidRPr="00B30711" w:rsidRDefault="00036450" w:rsidP="002977E0">
                <w:pPr>
                  <w:pStyle w:val="Heading2"/>
                </w:pPr>
                <w:r w:rsidRPr="00B30711">
                  <w:t>WORK EXPERIENCE</w:t>
                </w:r>
              </w:p>
            </w:sdtContent>
          </w:sdt>
          <w:p w14:paraId="345BE5AE" w14:textId="30D50055" w:rsidR="00BC4B1E" w:rsidRDefault="00CA48FD" w:rsidP="00CA48FD">
            <w:pPr>
              <w:pStyle w:val="ListParagraph"/>
              <w:rPr>
                <w:b/>
                <w:bCs/>
              </w:rPr>
            </w:pPr>
            <w:r w:rsidRPr="00CA48FD">
              <w:rPr>
                <w:b/>
                <w:bCs/>
              </w:rPr>
              <w:t>People and Performance Intern -Exxaro Leeuwpan Mine:</w:t>
            </w:r>
            <w:r>
              <w:rPr>
                <w:b/>
                <w:bCs/>
              </w:rPr>
              <w:t xml:space="preserve">1 August 2026 </w:t>
            </w:r>
            <w:r w:rsidR="00915B5B">
              <w:rPr>
                <w:b/>
                <w:bCs/>
              </w:rPr>
              <w:t>-</w:t>
            </w:r>
            <w:r>
              <w:rPr>
                <w:b/>
                <w:bCs/>
              </w:rPr>
              <w:t>Present</w:t>
            </w:r>
          </w:p>
          <w:p w14:paraId="4F5C87C7" w14:textId="77777777" w:rsidR="00CA48FD" w:rsidRDefault="00CA48FD" w:rsidP="00CA48FD">
            <w:pPr>
              <w:pStyle w:val="ListParagraph"/>
              <w:rPr>
                <w:b/>
                <w:bCs/>
              </w:rPr>
            </w:pPr>
          </w:p>
          <w:p w14:paraId="26FB4A12" w14:textId="0B669664" w:rsidR="00CA48FD" w:rsidRDefault="00CA48FD" w:rsidP="00CA48F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Key ROLES </w:t>
            </w:r>
            <w:r w:rsidR="00915B5B">
              <w:rPr>
                <w:b/>
                <w:bCs/>
              </w:rPr>
              <w:t>ARE:</w:t>
            </w:r>
          </w:p>
          <w:p w14:paraId="20F760FF" w14:textId="01330BA7" w:rsidR="00CA48FD" w:rsidRDefault="00CA48FD" w:rsidP="00CA48FD">
            <w:pPr>
              <w:pStyle w:val="ListParagraph"/>
              <w:rPr>
                <w:b/>
                <w:bCs/>
              </w:rPr>
            </w:pPr>
            <w:r w:rsidRPr="00B92AD1">
              <w:rPr>
                <w:b/>
                <w:bCs/>
              </w:rPr>
              <w:t xml:space="preserve">Training Coordination &amp; Logistics </w:t>
            </w:r>
            <w:r w:rsidR="00915B5B" w:rsidRPr="00B92AD1">
              <w:rPr>
                <w:b/>
                <w:bCs/>
              </w:rPr>
              <w:t>Assistance Schedule</w:t>
            </w:r>
            <w:r w:rsidRPr="00B92AD1">
              <w:rPr>
                <w:b/>
                <w:bCs/>
              </w:rPr>
              <w:t xml:space="preserve"> Coordination:</w:t>
            </w:r>
          </w:p>
          <w:p w14:paraId="295081D9" w14:textId="0A017BA8" w:rsidR="00586E19" w:rsidRPr="006B4BA0" w:rsidRDefault="00586E19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>Co-Facilitate employee and conduct induction assessments</w:t>
            </w:r>
          </w:p>
          <w:p w14:paraId="5109A9A7" w14:textId="6516B75C" w:rsidR="00586E19" w:rsidRPr="006B4BA0" w:rsidRDefault="00586E19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>Record competency outcomes on training database and assist with MQA audit file preparation</w:t>
            </w:r>
          </w:p>
          <w:p w14:paraId="360752E1" w14:textId="11C3CF29" w:rsidR="00586E19" w:rsidRPr="006B4BA0" w:rsidRDefault="00586E19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 xml:space="preserve">Support contractor training </w:t>
            </w:r>
            <w:r w:rsidR="006B4BA0" w:rsidRPr="006B4BA0">
              <w:t>coordination: bookings, attendance</w:t>
            </w:r>
            <w:r w:rsidRPr="006B4BA0">
              <w:t xml:space="preserve"> </w:t>
            </w:r>
            <w:r w:rsidR="006B4BA0" w:rsidRPr="006B4BA0">
              <w:t>register, venue</w:t>
            </w:r>
            <w:r w:rsidRPr="006B4BA0">
              <w:t xml:space="preserve"> prep</w:t>
            </w:r>
          </w:p>
          <w:p w14:paraId="53975856" w14:textId="4862FFE5" w:rsidR="00586E19" w:rsidRPr="006B4BA0" w:rsidRDefault="00586E19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>Assist with bursary administration and learner da</w:t>
            </w:r>
            <w:r w:rsidR="005478E2" w:rsidRPr="006B4BA0">
              <w:t>tabase updates</w:t>
            </w:r>
          </w:p>
          <w:p w14:paraId="279E6571" w14:textId="64D256F4" w:rsidR="005478E2" w:rsidRPr="006B4BA0" w:rsidRDefault="005478E2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>Capture and verify learner/artisan timesheets for payroll cutoff</w:t>
            </w:r>
          </w:p>
          <w:p w14:paraId="6F1900DA" w14:textId="43C3B6C6" w:rsidR="005478E2" w:rsidRPr="006B4BA0" w:rsidRDefault="007C07C3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 xml:space="preserve">Provide HR admin </w:t>
            </w:r>
            <w:r w:rsidR="006B4BA0" w:rsidRPr="006B4BA0">
              <w:t>support: leave</w:t>
            </w:r>
            <w:r w:rsidRPr="006B4BA0">
              <w:t xml:space="preserve"> </w:t>
            </w:r>
            <w:r w:rsidR="006B4BA0" w:rsidRPr="006B4BA0">
              <w:t>capturing, filling</w:t>
            </w:r>
            <w:r w:rsidRPr="006B4BA0">
              <w:t xml:space="preserve"> </w:t>
            </w:r>
            <w:r w:rsidR="006B4BA0" w:rsidRPr="006B4BA0">
              <w:t>screening, interviews</w:t>
            </w:r>
          </w:p>
          <w:p w14:paraId="6C7181E8" w14:textId="1C776C0C" w:rsidR="007C07C3" w:rsidRPr="006B4BA0" w:rsidRDefault="007C07C3" w:rsidP="00586E19">
            <w:pPr>
              <w:pStyle w:val="ListParagraph"/>
              <w:numPr>
                <w:ilvl w:val="0"/>
                <w:numId w:val="7"/>
              </w:numPr>
            </w:pPr>
            <w:r w:rsidRPr="006B4BA0">
              <w:t xml:space="preserve">Assist with employee file management on SAP HR and </w:t>
            </w:r>
            <w:r w:rsidR="006B4BA0" w:rsidRPr="006B4BA0">
              <w:t xml:space="preserve">assist in </w:t>
            </w:r>
            <w:r w:rsidRPr="006B4BA0">
              <w:t>Employee relatio</w:t>
            </w:r>
            <w:r w:rsidR="006B4BA0" w:rsidRPr="006B4BA0">
              <w:t>ns</w:t>
            </w:r>
          </w:p>
          <w:p w14:paraId="7C145DDB" w14:textId="113AA9B2" w:rsidR="00915B5B" w:rsidRPr="006B4BA0" w:rsidRDefault="00915B5B" w:rsidP="00915B5B">
            <w:pPr>
              <w:pStyle w:val="ListParagraph"/>
              <w:ind w:left="1440"/>
            </w:pPr>
          </w:p>
          <w:p w14:paraId="5A951C80" w14:textId="77777777" w:rsidR="00B92AD1" w:rsidRPr="00B92AD1" w:rsidRDefault="00B92AD1" w:rsidP="00B92AD1">
            <w:pPr>
              <w:ind w:left="1080"/>
              <w:rPr>
                <w:b/>
                <w:bCs/>
              </w:rPr>
            </w:pPr>
          </w:p>
          <w:p w14:paraId="55D969A2" w14:textId="0AF65495" w:rsidR="00CA48FD" w:rsidRDefault="00CA48FD" w:rsidP="00915B5B">
            <w:pPr>
              <w:pStyle w:val="ListParagraph"/>
              <w:ind w:left="1488"/>
              <w:rPr>
                <w:b/>
                <w:bCs/>
              </w:rPr>
            </w:pPr>
          </w:p>
          <w:p w14:paraId="3559E12D" w14:textId="77777777" w:rsidR="00CA48FD" w:rsidRDefault="00CA48FD" w:rsidP="00CA48FD">
            <w:pPr>
              <w:pStyle w:val="ListParagraph"/>
              <w:rPr>
                <w:b/>
                <w:bCs/>
              </w:rPr>
            </w:pPr>
          </w:p>
          <w:p w14:paraId="734F13B3" w14:textId="77777777" w:rsidR="00CA48FD" w:rsidRPr="00CA48FD" w:rsidRDefault="00CA48FD" w:rsidP="00CA48FD">
            <w:pPr>
              <w:pStyle w:val="ListParagraph"/>
              <w:rPr>
                <w:b/>
                <w:bCs/>
              </w:rPr>
            </w:pPr>
          </w:p>
          <w:p w14:paraId="4246CAA0" w14:textId="77777777" w:rsidR="00BC4B1E" w:rsidRPr="00B30711" w:rsidRDefault="00BC4B1E" w:rsidP="002977E0"/>
          <w:p w14:paraId="13E95055" w14:textId="01761B93" w:rsidR="00074C39" w:rsidRDefault="00BC4B1E" w:rsidP="002977E0">
            <w:pPr>
              <w:rPr>
                <w:b/>
                <w:bCs/>
              </w:rPr>
            </w:pPr>
            <w:r w:rsidRPr="00B30711">
              <w:rPr>
                <w:b/>
                <w:bCs/>
              </w:rPr>
              <w:t>HR</w:t>
            </w:r>
            <w:r w:rsidRPr="00B30711">
              <w:t xml:space="preserve"> </w:t>
            </w:r>
            <w:r w:rsidRPr="00B30711">
              <w:rPr>
                <w:b/>
                <w:bCs/>
              </w:rPr>
              <w:t>MANAGEMENT</w:t>
            </w:r>
            <w:r w:rsidR="00B35467">
              <w:rPr>
                <w:b/>
                <w:bCs/>
              </w:rPr>
              <w:t xml:space="preserve"> </w:t>
            </w:r>
            <w:r w:rsidR="003A104A">
              <w:rPr>
                <w:b/>
                <w:bCs/>
              </w:rPr>
              <w:t xml:space="preserve">Intern </w:t>
            </w:r>
            <w:r w:rsidR="00B35467">
              <w:rPr>
                <w:b/>
                <w:bCs/>
              </w:rPr>
              <w:t xml:space="preserve">Council </w:t>
            </w:r>
            <w:r w:rsidR="00611487">
              <w:rPr>
                <w:b/>
                <w:bCs/>
              </w:rPr>
              <w:t xml:space="preserve">For </w:t>
            </w:r>
            <w:r w:rsidR="006F1C8E">
              <w:rPr>
                <w:b/>
                <w:bCs/>
              </w:rPr>
              <w:t>Scientific and Industrial Research (CSIR)</w:t>
            </w:r>
            <w:r w:rsidR="00DE4B78">
              <w:rPr>
                <w:b/>
                <w:bCs/>
              </w:rPr>
              <w:t>-</w:t>
            </w:r>
            <w:r w:rsidR="006F1C8E">
              <w:rPr>
                <w:b/>
                <w:bCs/>
              </w:rPr>
              <w:t xml:space="preserve">from 1 </w:t>
            </w:r>
            <w:r w:rsidR="00D91FDC">
              <w:rPr>
                <w:b/>
                <w:bCs/>
              </w:rPr>
              <w:t xml:space="preserve">January </w:t>
            </w:r>
            <w:r w:rsidR="006F1C8E">
              <w:rPr>
                <w:b/>
                <w:bCs/>
              </w:rPr>
              <w:t>202</w:t>
            </w:r>
            <w:r w:rsidR="000F7EE7">
              <w:rPr>
                <w:b/>
                <w:bCs/>
              </w:rPr>
              <w:t>3 to 1January 202</w:t>
            </w:r>
            <w:r w:rsidR="00344C40">
              <w:rPr>
                <w:b/>
                <w:bCs/>
              </w:rPr>
              <w:t>5</w:t>
            </w:r>
          </w:p>
          <w:p w14:paraId="5340BADC" w14:textId="49DBB834" w:rsidR="00BC4B1E" w:rsidRDefault="00BC4B1E" w:rsidP="002977E0">
            <w:pPr>
              <w:rPr>
                <w:b/>
                <w:bCs/>
              </w:rPr>
            </w:pPr>
          </w:p>
          <w:p w14:paraId="104160E4" w14:textId="77777777" w:rsidR="00F65E27" w:rsidRPr="00B30711" w:rsidRDefault="00F65E27" w:rsidP="002977E0"/>
          <w:p w14:paraId="33D6AE93" w14:textId="2792DC89" w:rsidR="00BC4B1E" w:rsidRPr="00B30711" w:rsidRDefault="00BC4B1E" w:rsidP="002977E0">
            <w:pPr>
              <w:rPr>
                <w:b/>
                <w:bCs/>
              </w:rPr>
            </w:pPr>
            <w:r w:rsidRPr="00B30711">
              <w:rPr>
                <w:b/>
                <w:bCs/>
              </w:rPr>
              <w:t>KEY ROLES WERE:</w:t>
            </w:r>
          </w:p>
          <w:p w14:paraId="0868E4C5" w14:textId="77777777" w:rsidR="00BC4B1E" w:rsidRPr="00B30711" w:rsidRDefault="00BC4B1E" w:rsidP="002977E0"/>
          <w:p w14:paraId="7BCAE444" w14:textId="77777777" w:rsidR="009F50A2" w:rsidRPr="00B30711" w:rsidRDefault="009F50A2" w:rsidP="002977E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B30711">
              <w:rPr>
                <w:b/>
                <w:bCs/>
              </w:rPr>
              <w:t>HC Administration and Processes</w:t>
            </w:r>
          </w:p>
          <w:p w14:paraId="7AC1FC72" w14:textId="3C761656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Provide clear, and accurate </w:t>
            </w:r>
            <w:r w:rsidR="00753570" w:rsidRPr="00B30711">
              <w:t>administration, quality</w:t>
            </w:r>
            <w:r w:rsidRPr="00B30711">
              <w:t xml:space="preserve"> awareness and attention to detail.</w:t>
            </w:r>
          </w:p>
          <w:p w14:paraId="05CDC74A" w14:textId="5A553D02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Ensure full compliance with all related </w:t>
            </w:r>
            <w:r w:rsidR="00753570" w:rsidRPr="00B30711">
              <w:t>legislation, policies</w:t>
            </w:r>
            <w:r w:rsidRPr="00B30711">
              <w:t>, and procedures.</w:t>
            </w:r>
          </w:p>
          <w:p w14:paraId="6EEF33D0" w14:textId="28E50D4D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Provide advice and guidance to line </w:t>
            </w:r>
            <w:r w:rsidR="00753570" w:rsidRPr="00B30711">
              <w:t>on HC Administrative</w:t>
            </w:r>
            <w:r w:rsidRPr="00B30711">
              <w:t xml:space="preserve"> matters.</w:t>
            </w:r>
          </w:p>
          <w:p w14:paraId="48B49373" w14:textId="103BF437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Ensure accurate and in time identification </w:t>
            </w:r>
            <w:r w:rsidR="00753570" w:rsidRPr="00B30711">
              <w:t>of need</w:t>
            </w:r>
            <w:r w:rsidRPr="00B30711">
              <w:t xml:space="preserve"> for new policy or policy review.</w:t>
            </w:r>
          </w:p>
          <w:p w14:paraId="7F256F13" w14:textId="7B28727B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Influence communication and interpretation </w:t>
            </w:r>
            <w:r w:rsidR="00753570" w:rsidRPr="00B30711">
              <w:t>of policy</w:t>
            </w:r>
            <w:r w:rsidRPr="00B30711">
              <w:t xml:space="preserve"> to all internal stakeholders.</w:t>
            </w:r>
          </w:p>
          <w:p w14:paraId="62B8859E" w14:textId="6B10817B" w:rsidR="00BC4B1E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Monitor successful implementation of policies/</w:t>
            </w:r>
            <w:r w:rsidR="00753570" w:rsidRPr="00B30711">
              <w:t>procedures.</w:t>
            </w:r>
          </w:p>
          <w:p w14:paraId="640A0D55" w14:textId="376DFE16" w:rsidR="009F50A2" w:rsidRPr="00B30711" w:rsidRDefault="00A1719D" w:rsidP="002977E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B30711">
              <w:rPr>
                <w:b/>
                <w:bCs/>
              </w:rPr>
              <w:t>EMPLOYEE</w:t>
            </w:r>
            <w:r w:rsidR="009F50A2" w:rsidRPr="00B30711">
              <w:rPr>
                <w:b/>
                <w:bCs/>
              </w:rPr>
              <w:t xml:space="preserve"> RELATIONS</w:t>
            </w:r>
          </w:p>
          <w:p w14:paraId="43548D8B" w14:textId="734684F5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Foster good employee relations culture and full compliance with CSIR ER policy and </w:t>
            </w:r>
            <w:r w:rsidR="00753570" w:rsidRPr="00B30711">
              <w:t>procedure, Code</w:t>
            </w:r>
            <w:r w:rsidRPr="00B30711">
              <w:t xml:space="preserve"> of Good Practice, and all related legislation.</w:t>
            </w:r>
          </w:p>
          <w:p w14:paraId="36E7E206" w14:textId="23C1227B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Provide advice and guidance to line management on Employee Relations matters and case law;</w:t>
            </w:r>
          </w:p>
          <w:p w14:paraId="78D6E135" w14:textId="071DEFF8" w:rsidR="009F50A2" w:rsidRPr="00B30711" w:rsidRDefault="009F50A2" w:rsidP="002977E0">
            <w:pPr>
              <w:pStyle w:val="ListParagraph"/>
              <w:ind w:left="768"/>
            </w:pPr>
            <w:r w:rsidRPr="00B30711">
              <w:t xml:space="preserve">Prevent risks from escalation and manage </w:t>
            </w:r>
            <w:r w:rsidR="00753570" w:rsidRPr="00B30711">
              <w:t>issues timely</w:t>
            </w:r>
            <w:r w:rsidRPr="00B30711">
              <w:t>.</w:t>
            </w:r>
          </w:p>
          <w:p w14:paraId="668AB712" w14:textId="3A05CC14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Ensure that grievances are resolved in the minimum amount of time as per CSIR standard.</w:t>
            </w:r>
          </w:p>
          <w:p w14:paraId="729E2173" w14:textId="77777777" w:rsidR="009F50A2" w:rsidRPr="00B30711" w:rsidRDefault="009F50A2" w:rsidP="002977E0">
            <w:pPr>
              <w:pStyle w:val="ListParagraph"/>
              <w:ind w:left="768"/>
            </w:pPr>
            <w:r w:rsidRPr="00B30711">
              <w:rPr>
                <w:rFonts w:ascii="Segoe UI Symbol" w:hAnsi="Segoe UI Symbol" w:cs="Segoe UI Symbol"/>
              </w:rPr>
              <w:t>➢</w:t>
            </w:r>
            <w:r w:rsidRPr="00B30711">
              <w:t xml:space="preserve"> </w:t>
            </w:r>
            <w:r w:rsidRPr="00B30711">
              <w:rPr>
                <w:b/>
                <w:bCs/>
              </w:rPr>
              <w:t>Reward and Recognition</w:t>
            </w:r>
          </w:p>
          <w:p w14:paraId="377638E8" w14:textId="77B61DC2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Ensure compliance with relevant CSIR policies/procedures.</w:t>
            </w:r>
          </w:p>
          <w:p w14:paraId="25BCEECD" w14:textId="16CDEFFB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Ensure portfolio’s reward and recognition practices alignment with the central HC reward</w:t>
            </w:r>
            <w:r w:rsidR="00753570" w:rsidRPr="00B30711">
              <w:t xml:space="preserve"> </w:t>
            </w:r>
            <w:r w:rsidRPr="00B30711">
              <w:t>and recognition philosophy.</w:t>
            </w:r>
          </w:p>
          <w:p w14:paraId="5C21F414" w14:textId="1F5B3624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Provide competent advice and guidance to line on recognition and reward matters.</w:t>
            </w:r>
          </w:p>
          <w:p w14:paraId="1D9D99A8" w14:textId="09440D25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Accurate administration and attention to detail.</w:t>
            </w:r>
          </w:p>
          <w:p w14:paraId="421C7535" w14:textId="77777777" w:rsidR="009F50A2" w:rsidRPr="00B30711" w:rsidRDefault="009F50A2" w:rsidP="002977E0">
            <w:pPr>
              <w:pStyle w:val="ListParagraph"/>
              <w:ind w:left="768"/>
              <w:rPr>
                <w:b/>
                <w:bCs/>
              </w:rPr>
            </w:pPr>
            <w:r w:rsidRPr="00B30711">
              <w:rPr>
                <w:rFonts w:ascii="Segoe UI Symbol" w:hAnsi="Segoe UI Symbol" w:cs="Segoe UI Symbol"/>
              </w:rPr>
              <w:t>➢</w:t>
            </w:r>
            <w:r w:rsidRPr="00B30711">
              <w:t xml:space="preserve"> </w:t>
            </w:r>
            <w:r w:rsidRPr="00B30711">
              <w:rPr>
                <w:b/>
                <w:bCs/>
              </w:rPr>
              <w:t>Employee Wellness</w:t>
            </w:r>
          </w:p>
          <w:p w14:paraId="6C31E09F" w14:textId="3DF62576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Implement a fair and empowering work environment for all employees and act as </w:t>
            </w:r>
            <w:r w:rsidR="00753570" w:rsidRPr="00B30711">
              <w:t>a confidante</w:t>
            </w:r>
            <w:r w:rsidRPr="00B30711">
              <w:t xml:space="preserve"> to staff.</w:t>
            </w:r>
          </w:p>
          <w:p w14:paraId="79C75F96" w14:textId="1C76F881" w:rsidR="009F50A2" w:rsidRPr="00B30711" w:rsidRDefault="009F50A2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Provide advice and guidance to line and employees on wellness matters.</w:t>
            </w:r>
          </w:p>
          <w:p w14:paraId="5FEA2C4F" w14:textId="77777777" w:rsidR="00753570" w:rsidRPr="00B30711" w:rsidRDefault="00753570" w:rsidP="002977E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B30711">
              <w:rPr>
                <w:b/>
                <w:bCs/>
              </w:rPr>
              <w:t>Human Capital Development/Training and Development</w:t>
            </w:r>
          </w:p>
          <w:p w14:paraId="35B2BF45" w14:textId="0655A07D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Manage all graduate in training development.</w:t>
            </w:r>
          </w:p>
          <w:p w14:paraId="25609B7A" w14:textId="3014AE77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Manage all vacation students in the Cluster (NGEI and NICIS).</w:t>
            </w:r>
          </w:p>
          <w:p w14:paraId="06394FE5" w14:textId="47E4325B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Facilitate and monitor logbooks for WIL (Workplace Integrated Learning) </w:t>
            </w:r>
            <w:r w:rsidR="00376161" w:rsidRPr="00B30711">
              <w:t>program</w:t>
            </w:r>
            <w:r w:rsidRPr="00B30711">
              <w:t>.</w:t>
            </w:r>
          </w:p>
          <w:p w14:paraId="5FBABCFC" w14:textId="5548DD72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Facilitate DSI Internship </w:t>
            </w:r>
            <w:r w:rsidR="00376161" w:rsidRPr="00B30711">
              <w:t>programs</w:t>
            </w:r>
            <w:r w:rsidRPr="00B30711">
              <w:t>.</w:t>
            </w:r>
          </w:p>
          <w:p w14:paraId="19F1039D" w14:textId="1BA1DED0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Manage Studentship </w:t>
            </w:r>
            <w:r w:rsidR="00376161" w:rsidRPr="00B30711">
              <w:t>programs</w:t>
            </w:r>
            <w:r w:rsidRPr="00B30711">
              <w:t xml:space="preserve"> (master’s and PHD).</w:t>
            </w:r>
          </w:p>
          <w:p w14:paraId="4E245F5F" w14:textId="0CF3EE96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Monitor and facilitate Yes </w:t>
            </w:r>
            <w:r w:rsidR="00376161" w:rsidRPr="00B30711">
              <w:t>program</w:t>
            </w:r>
            <w:r w:rsidRPr="00B30711">
              <w:t>.</w:t>
            </w:r>
          </w:p>
          <w:p w14:paraId="6F72E3FF" w14:textId="58351CD5" w:rsidR="009F50A2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LinkedIn eLearning</w:t>
            </w:r>
          </w:p>
          <w:p w14:paraId="718CC59A" w14:textId="77777777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rPr>
                <w:rFonts w:ascii="Segoe UI Symbol" w:hAnsi="Segoe UI Symbol" w:cs="Segoe UI Symbol"/>
              </w:rPr>
              <w:t>➢</w:t>
            </w:r>
            <w:r w:rsidRPr="00B30711">
              <w:rPr>
                <w:b/>
                <w:bCs/>
              </w:rPr>
              <w:t xml:space="preserve"> Staffing</w:t>
            </w:r>
          </w:p>
          <w:p w14:paraId="62627172" w14:textId="0296E4BE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Liaise with the portfolio to accurately identify skills and resources required to deliver and achieve objectives; SS-F-HR-363 REV10 Advert template business unit/competency area</w:t>
            </w:r>
          </w:p>
          <w:p w14:paraId="75A712F4" w14:textId="1FCBE74A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Compile and complete workforce plan as per required format and guidelines for approval.</w:t>
            </w:r>
          </w:p>
          <w:p w14:paraId="258F141A" w14:textId="25B2F83D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Engage with line management to determine requirements of positions and contents of adverts.</w:t>
            </w:r>
          </w:p>
          <w:p w14:paraId="7D02EDDA" w14:textId="5DE9F6D4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 xml:space="preserve"> Manage the portfolio’s staffing process.</w:t>
            </w:r>
          </w:p>
          <w:p w14:paraId="746BBE2D" w14:textId="77777777" w:rsidR="00753570" w:rsidRPr="00B30711" w:rsidRDefault="00753570" w:rsidP="002977E0">
            <w:pPr>
              <w:ind w:left="408"/>
            </w:pPr>
            <w:r w:rsidRPr="00B30711">
              <w:rPr>
                <w:rFonts w:ascii="Segoe UI Symbol" w:hAnsi="Segoe UI Symbol" w:cs="Segoe UI Symbol"/>
              </w:rPr>
              <w:t>➢</w:t>
            </w:r>
            <w:r w:rsidRPr="00B30711">
              <w:t xml:space="preserve"> </w:t>
            </w:r>
            <w:r w:rsidRPr="00B30711">
              <w:rPr>
                <w:b/>
                <w:bCs/>
              </w:rPr>
              <w:t>Talent Management</w:t>
            </w:r>
          </w:p>
          <w:p w14:paraId="13B6BA1D" w14:textId="067F38DD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t>Provide competent advice and guidance to line management on Talent Management best practice.</w:t>
            </w:r>
          </w:p>
          <w:p w14:paraId="7A186CF8" w14:textId="79233E44" w:rsidR="00753570" w:rsidRPr="00B30711" w:rsidRDefault="00753570" w:rsidP="002977E0">
            <w:pPr>
              <w:pStyle w:val="ListParagraph"/>
              <w:numPr>
                <w:ilvl w:val="0"/>
                <w:numId w:val="2"/>
              </w:numPr>
            </w:pPr>
            <w:r w:rsidRPr="00B30711">
              <w:lastRenderedPageBreak/>
              <w:t xml:space="preserve"> Performance management.</w:t>
            </w:r>
          </w:p>
          <w:p w14:paraId="1DCDDE49" w14:textId="616FA452" w:rsidR="00036450" w:rsidRPr="004D3011" w:rsidRDefault="00036450" w:rsidP="002977E0">
            <w:pPr>
              <w:rPr>
                <w:color w:val="FFFFFF" w:themeColor="background1"/>
              </w:rPr>
            </w:pPr>
          </w:p>
        </w:tc>
      </w:tr>
    </w:tbl>
    <w:p w14:paraId="3533106F" w14:textId="77777777" w:rsidR="00B30711" w:rsidRPr="00B30711" w:rsidRDefault="00B30711" w:rsidP="00B30711">
      <w:pPr>
        <w:tabs>
          <w:tab w:val="left" w:pos="4925"/>
        </w:tabs>
        <w:rPr>
          <w:b/>
          <w:bCs/>
        </w:rPr>
      </w:pPr>
      <w:r>
        <w:lastRenderedPageBreak/>
        <w:tab/>
      </w:r>
      <w:r w:rsidRPr="00B30711">
        <w:rPr>
          <w:b/>
          <w:bCs/>
        </w:rPr>
        <w:t>REFERENCES</w:t>
      </w:r>
    </w:p>
    <w:p w14:paraId="030A3F0E" w14:textId="2C00F813" w:rsidR="00B30711" w:rsidRDefault="00B30711" w:rsidP="00B30711">
      <w:pPr>
        <w:tabs>
          <w:tab w:val="left" w:pos="4925"/>
        </w:tabs>
      </w:pPr>
      <w:bookmarkStart w:id="0" w:name="_Hlk160779713"/>
      <w:r>
        <w:t xml:space="preserve">Company </w:t>
      </w:r>
      <w:bookmarkEnd w:id="0"/>
      <w:r w:rsidR="00E925AE">
        <w:t>Name:</w:t>
      </w:r>
      <w:r>
        <w:t xml:space="preserve"> </w:t>
      </w:r>
      <w:bookmarkStart w:id="1" w:name="_Hlk160779801"/>
      <w:r>
        <w:t>Council for scientific and industrial research (CSIR)</w:t>
      </w:r>
    </w:p>
    <w:p w14:paraId="3B21AF90" w14:textId="3841C5A7" w:rsidR="00B30711" w:rsidRDefault="00B30711" w:rsidP="00B30711">
      <w:pPr>
        <w:tabs>
          <w:tab w:val="left" w:pos="4925"/>
        </w:tabs>
      </w:pPr>
      <w:bookmarkStart w:id="2" w:name="_Hlk160779726"/>
      <w:bookmarkEnd w:id="1"/>
      <w:r>
        <w:t xml:space="preserve">Contact </w:t>
      </w:r>
      <w:r w:rsidR="00A055D0">
        <w:t>Name</w:t>
      </w:r>
      <w:bookmarkEnd w:id="2"/>
      <w:r w:rsidR="00A055D0">
        <w:t>:</w:t>
      </w:r>
      <w:r>
        <w:t xml:space="preserve"> </w:t>
      </w:r>
      <w:r w:rsidR="00A055D0">
        <w:t>M</w:t>
      </w:r>
      <w:r w:rsidR="008F2533">
        <w:t>rs Kerry August (HC)Manager</w:t>
      </w:r>
    </w:p>
    <w:p w14:paraId="4620A1B6" w14:textId="0B7A25A7" w:rsidR="00B30711" w:rsidRDefault="00B30711" w:rsidP="00B30711">
      <w:pPr>
        <w:tabs>
          <w:tab w:val="left" w:pos="4925"/>
        </w:tabs>
      </w:pPr>
      <w:bookmarkStart w:id="3" w:name="_Hlk160779758"/>
      <w:r>
        <w:t xml:space="preserve">Contact </w:t>
      </w:r>
      <w:r w:rsidR="00A055D0">
        <w:t>details</w:t>
      </w:r>
      <w:bookmarkEnd w:id="3"/>
      <w:r w:rsidR="00A055D0">
        <w:t>:</w:t>
      </w:r>
      <w:r>
        <w:t xml:space="preserve"> </w:t>
      </w:r>
      <w:r w:rsidR="008F2533">
        <w:t>0748852121</w:t>
      </w:r>
    </w:p>
    <w:p w14:paraId="196D747B" w14:textId="77777777" w:rsidR="00863507" w:rsidRDefault="00863507" w:rsidP="00B30711">
      <w:pPr>
        <w:tabs>
          <w:tab w:val="left" w:pos="4925"/>
        </w:tabs>
      </w:pPr>
    </w:p>
    <w:p w14:paraId="1877C2C9" w14:textId="08E0D74B" w:rsidR="00863507" w:rsidRDefault="00863507" w:rsidP="00B30711">
      <w:pPr>
        <w:tabs>
          <w:tab w:val="left" w:pos="4925"/>
        </w:tabs>
      </w:pPr>
      <w:r w:rsidRPr="00863507">
        <w:t>Company Name</w:t>
      </w:r>
      <w:r>
        <w:t>:</w:t>
      </w:r>
      <w:r w:rsidRPr="00863507">
        <w:t xml:space="preserve"> </w:t>
      </w:r>
      <w:bookmarkStart w:id="4" w:name="_Hlk180745943"/>
      <w:r w:rsidRPr="00863507">
        <w:t>Council for scientific and industrial research (CSIR)</w:t>
      </w:r>
      <w:r>
        <w:t xml:space="preserve"> </w:t>
      </w:r>
      <w:bookmarkEnd w:id="4"/>
    </w:p>
    <w:p w14:paraId="30E04B70" w14:textId="6BD4EFAE" w:rsidR="00B30711" w:rsidRDefault="00863507" w:rsidP="00B30711">
      <w:pPr>
        <w:tabs>
          <w:tab w:val="left" w:pos="4925"/>
        </w:tabs>
      </w:pPr>
      <w:r w:rsidRPr="00863507">
        <w:t>Contact Name</w:t>
      </w:r>
      <w:r>
        <w:t xml:space="preserve">: </w:t>
      </w:r>
      <w:r w:rsidR="00295F63">
        <w:t>Maphuti Mogano</w:t>
      </w:r>
      <w:r w:rsidR="003D7814">
        <w:t xml:space="preserve"> </w:t>
      </w:r>
      <w:r w:rsidR="00721B0B">
        <w:t>Senior Human Resource Practitioner)</w:t>
      </w:r>
    </w:p>
    <w:p w14:paraId="0E91E419" w14:textId="66C24ECF" w:rsidR="00863507" w:rsidRDefault="00863507" w:rsidP="00B30711">
      <w:pPr>
        <w:tabs>
          <w:tab w:val="left" w:pos="4925"/>
        </w:tabs>
      </w:pPr>
      <w:r w:rsidRPr="00863507">
        <w:t>Contact details</w:t>
      </w:r>
      <w:r>
        <w:t>:</w:t>
      </w:r>
      <w:r w:rsidR="00E925AE">
        <w:t xml:space="preserve"> </w:t>
      </w:r>
      <w:r w:rsidR="0019581F">
        <w:t>073 278 26</w:t>
      </w:r>
      <w:r w:rsidR="00367997">
        <w:t>52</w:t>
      </w:r>
    </w:p>
    <w:p w14:paraId="41DE3C7D" w14:textId="77777777" w:rsidR="000628EA" w:rsidRDefault="000628EA" w:rsidP="00B30711">
      <w:pPr>
        <w:tabs>
          <w:tab w:val="left" w:pos="4925"/>
        </w:tabs>
      </w:pPr>
    </w:p>
    <w:p w14:paraId="22B63462" w14:textId="77777777" w:rsidR="005561AA" w:rsidRDefault="005561AA" w:rsidP="00B30711">
      <w:pPr>
        <w:tabs>
          <w:tab w:val="left" w:pos="4925"/>
        </w:tabs>
      </w:pPr>
    </w:p>
    <w:p w14:paraId="3E1B5FAD" w14:textId="6D3CF092" w:rsidR="00A055D0" w:rsidRDefault="00B30711" w:rsidP="00B30711">
      <w:pPr>
        <w:tabs>
          <w:tab w:val="left" w:pos="4925"/>
        </w:tabs>
      </w:pPr>
      <w:r>
        <w:t xml:space="preserve">Company </w:t>
      </w:r>
      <w:r w:rsidR="00A055D0">
        <w:t>Name:</w:t>
      </w:r>
      <w:r>
        <w:t xml:space="preserve"> </w:t>
      </w:r>
      <w:r w:rsidR="00721B0B" w:rsidRPr="00721B0B">
        <w:t>Council for scientific and industrial research (CSIR)</w:t>
      </w:r>
    </w:p>
    <w:p w14:paraId="16610EAA" w14:textId="6074B12C" w:rsidR="00A055D0" w:rsidRDefault="00A055D0" w:rsidP="00B30711">
      <w:pPr>
        <w:tabs>
          <w:tab w:val="left" w:pos="4925"/>
        </w:tabs>
      </w:pPr>
      <w:r>
        <w:t xml:space="preserve">Contact Name  : </w:t>
      </w:r>
      <w:r w:rsidR="00721B0B">
        <w:t>Moshe Masonta(Chief Researcher)</w:t>
      </w:r>
    </w:p>
    <w:p w14:paraId="7E19840D" w14:textId="36B6AC86" w:rsidR="00FF3E85" w:rsidRDefault="00A055D0" w:rsidP="00B30711">
      <w:pPr>
        <w:tabs>
          <w:tab w:val="left" w:pos="4925"/>
        </w:tabs>
      </w:pPr>
      <w:r>
        <w:t xml:space="preserve">Contact details </w:t>
      </w:r>
      <w:proofErr w:type="gramStart"/>
      <w:r>
        <w:t xml:space="preserve">  :</w:t>
      </w:r>
      <w:proofErr w:type="gramEnd"/>
      <w:r>
        <w:t xml:space="preserve"> </w:t>
      </w:r>
      <w:r w:rsidR="00721B0B" w:rsidRPr="00721B0B">
        <w:t>072 992 5985</w:t>
      </w:r>
      <w:r w:rsidR="00721B0B">
        <w:t>/</w:t>
      </w:r>
      <w:r w:rsidR="00721B0B" w:rsidRPr="00721B0B">
        <w:t xml:space="preserve"> MMasonta@csir.co.za</w:t>
      </w:r>
      <w:r w:rsidR="00B30711">
        <w:t xml:space="preserve">        </w:t>
      </w:r>
      <w:r w:rsidR="002977E0">
        <w:br w:type="textWrapping" w:clear="all"/>
      </w:r>
    </w:p>
    <w:sectPr w:rsidR="00FF3E85" w:rsidSect="003E0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159D0" w14:textId="77777777" w:rsidR="009D6F5E" w:rsidRDefault="009D6F5E" w:rsidP="000C45FF">
      <w:r>
        <w:separator/>
      </w:r>
    </w:p>
  </w:endnote>
  <w:endnote w:type="continuationSeparator" w:id="0">
    <w:p w14:paraId="2B12EDCE" w14:textId="77777777" w:rsidR="009D6F5E" w:rsidRDefault="009D6F5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AF479" w14:textId="77777777" w:rsidR="009D6F5E" w:rsidRDefault="009D6F5E" w:rsidP="000C45FF">
      <w:r>
        <w:separator/>
      </w:r>
    </w:p>
  </w:footnote>
  <w:footnote w:type="continuationSeparator" w:id="0">
    <w:p w14:paraId="31C3E457" w14:textId="77777777" w:rsidR="009D6F5E" w:rsidRDefault="009D6F5E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37F07"/>
    <w:multiLevelType w:val="hybridMultilevel"/>
    <w:tmpl w:val="4B00A14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9224FAD"/>
    <w:multiLevelType w:val="hybridMultilevel"/>
    <w:tmpl w:val="BA5278C8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28548E"/>
    <w:multiLevelType w:val="hybridMultilevel"/>
    <w:tmpl w:val="D4101A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91102"/>
    <w:multiLevelType w:val="hybridMultilevel"/>
    <w:tmpl w:val="66CAAB9C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F53225"/>
    <w:multiLevelType w:val="hybridMultilevel"/>
    <w:tmpl w:val="FC3E763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16504"/>
    <w:multiLevelType w:val="hybridMultilevel"/>
    <w:tmpl w:val="1EB2D62E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B558B1"/>
    <w:multiLevelType w:val="hybridMultilevel"/>
    <w:tmpl w:val="83C0CDD4"/>
    <w:lvl w:ilvl="0" w:tplc="1C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216471885">
    <w:abstractNumId w:val="2"/>
  </w:num>
  <w:num w:numId="2" w16cid:durableId="537356833">
    <w:abstractNumId w:val="0"/>
  </w:num>
  <w:num w:numId="3" w16cid:durableId="2012831982">
    <w:abstractNumId w:val="4"/>
  </w:num>
  <w:num w:numId="4" w16cid:durableId="210918434">
    <w:abstractNumId w:val="3"/>
  </w:num>
  <w:num w:numId="5" w16cid:durableId="1300957904">
    <w:abstractNumId w:val="6"/>
  </w:num>
  <w:num w:numId="6" w16cid:durableId="1324243241">
    <w:abstractNumId w:val="1"/>
  </w:num>
  <w:num w:numId="7" w16cid:durableId="1099447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1E"/>
    <w:rsid w:val="000164C3"/>
    <w:rsid w:val="00036450"/>
    <w:rsid w:val="00050535"/>
    <w:rsid w:val="00053903"/>
    <w:rsid w:val="000628EA"/>
    <w:rsid w:val="00070CAA"/>
    <w:rsid w:val="00071ACD"/>
    <w:rsid w:val="00074C39"/>
    <w:rsid w:val="00094499"/>
    <w:rsid w:val="000C0F22"/>
    <w:rsid w:val="000C45FF"/>
    <w:rsid w:val="000C761B"/>
    <w:rsid w:val="000E3FD1"/>
    <w:rsid w:val="000F7D4F"/>
    <w:rsid w:val="000F7EE7"/>
    <w:rsid w:val="00102C5C"/>
    <w:rsid w:val="00112054"/>
    <w:rsid w:val="00126597"/>
    <w:rsid w:val="001317D8"/>
    <w:rsid w:val="00143015"/>
    <w:rsid w:val="00144CD8"/>
    <w:rsid w:val="001525E1"/>
    <w:rsid w:val="0015702A"/>
    <w:rsid w:val="00162497"/>
    <w:rsid w:val="00180329"/>
    <w:rsid w:val="00182658"/>
    <w:rsid w:val="00183CE7"/>
    <w:rsid w:val="0019001F"/>
    <w:rsid w:val="0019581F"/>
    <w:rsid w:val="001A0F8E"/>
    <w:rsid w:val="001A74A5"/>
    <w:rsid w:val="001B2ABD"/>
    <w:rsid w:val="001C4650"/>
    <w:rsid w:val="001D24B9"/>
    <w:rsid w:val="001D5D6F"/>
    <w:rsid w:val="001E0391"/>
    <w:rsid w:val="001E1759"/>
    <w:rsid w:val="001F1ECC"/>
    <w:rsid w:val="0021551E"/>
    <w:rsid w:val="002267A7"/>
    <w:rsid w:val="00235A2C"/>
    <w:rsid w:val="002400EB"/>
    <w:rsid w:val="00256CF7"/>
    <w:rsid w:val="00281FD5"/>
    <w:rsid w:val="00284CB0"/>
    <w:rsid w:val="00293D5C"/>
    <w:rsid w:val="00295F63"/>
    <w:rsid w:val="002977E0"/>
    <w:rsid w:val="002A1CC9"/>
    <w:rsid w:val="002B6B20"/>
    <w:rsid w:val="002B78A4"/>
    <w:rsid w:val="0030481B"/>
    <w:rsid w:val="003156FC"/>
    <w:rsid w:val="003254B5"/>
    <w:rsid w:val="00344C40"/>
    <w:rsid w:val="00344CD7"/>
    <w:rsid w:val="00367997"/>
    <w:rsid w:val="0037121F"/>
    <w:rsid w:val="00376161"/>
    <w:rsid w:val="003910D8"/>
    <w:rsid w:val="003A022C"/>
    <w:rsid w:val="003A104A"/>
    <w:rsid w:val="003A6B7D"/>
    <w:rsid w:val="003B06CA"/>
    <w:rsid w:val="003D7814"/>
    <w:rsid w:val="003E09FE"/>
    <w:rsid w:val="003F44A9"/>
    <w:rsid w:val="0040377B"/>
    <w:rsid w:val="004071FC"/>
    <w:rsid w:val="00445947"/>
    <w:rsid w:val="0045392B"/>
    <w:rsid w:val="00471B2E"/>
    <w:rsid w:val="00474150"/>
    <w:rsid w:val="00481136"/>
    <w:rsid w:val="004813B3"/>
    <w:rsid w:val="00490C9A"/>
    <w:rsid w:val="00496591"/>
    <w:rsid w:val="004C63E4"/>
    <w:rsid w:val="004D111A"/>
    <w:rsid w:val="004D3011"/>
    <w:rsid w:val="005262AC"/>
    <w:rsid w:val="005478E2"/>
    <w:rsid w:val="005561AA"/>
    <w:rsid w:val="00585296"/>
    <w:rsid w:val="00586E19"/>
    <w:rsid w:val="005E2373"/>
    <w:rsid w:val="005E39D5"/>
    <w:rsid w:val="005E6E62"/>
    <w:rsid w:val="00600670"/>
    <w:rsid w:val="0060125B"/>
    <w:rsid w:val="00611487"/>
    <w:rsid w:val="00612D12"/>
    <w:rsid w:val="0062123A"/>
    <w:rsid w:val="00644139"/>
    <w:rsid w:val="00646E75"/>
    <w:rsid w:val="00657A10"/>
    <w:rsid w:val="00674110"/>
    <w:rsid w:val="006771D0"/>
    <w:rsid w:val="006A2D38"/>
    <w:rsid w:val="006B4BA0"/>
    <w:rsid w:val="006F1AC7"/>
    <w:rsid w:val="006F1C8E"/>
    <w:rsid w:val="00715FCB"/>
    <w:rsid w:val="00721B0B"/>
    <w:rsid w:val="00743101"/>
    <w:rsid w:val="00743799"/>
    <w:rsid w:val="007521FF"/>
    <w:rsid w:val="00753570"/>
    <w:rsid w:val="00764C9F"/>
    <w:rsid w:val="007775E1"/>
    <w:rsid w:val="0078506F"/>
    <w:rsid w:val="007867A0"/>
    <w:rsid w:val="007927F5"/>
    <w:rsid w:val="00796FEC"/>
    <w:rsid w:val="007976FE"/>
    <w:rsid w:val="007C07C3"/>
    <w:rsid w:val="007F6C4A"/>
    <w:rsid w:val="00802CA0"/>
    <w:rsid w:val="00863507"/>
    <w:rsid w:val="0087108C"/>
    <w:rsid w:val="00880176"/>
    <w:rsid w:val="00886678"/>
    <w:rsid w:val="008E3185"/>
    <w:rsid w:val="008F2533"/>
    <w:rsid w:val="00901448"/>
    <w:rsid w:val="00915B5B"/>
    <w:rsid w:val="009260CD"/>
    <w:rsid w:val="00927BB3"/>
    <w:rsid w:val="00940A66"/>
    <w:rsid w:val="00943576"/>
    <w:rsid w:val="00952C25"/>
    <w:rsid w:val="009762AB"/>
    <w:rsid w:val="009B692B"/>
    <w:rsid w:val="009D23CE"/>
    <w:rsid w:val="009D6F5E"/>
    <w:rsid w:val="009F50A2"/>
    <w:rsid w:val="00A012C9"/>
    <w:rsid w:val="00A055D0"/>
    <w:rsid w:val="00A1719D"/>
    <w:rsid w:val="00A2118D"/>
    <w:rsid w:val="00A3074F"/>
    <w:rsid w:val="00A843B8"/>
    <w:rsid w:val="00A92A13"/>
    <w:rsid w:val="00AD0A50"/>
    <w:rsid w:val="00AD76E2"/>
    <w:rsid w:val="00B10265"/>
    <w:rsid w:val="00B14B60"/>
    <w:rsid w:val="00B20152"/>
    <w:rsid w:val="00B2153D"/>
    <w:rsid w:val="00B30711"/>
    <w:rsid w:val="00B35467"/>
    <w:rsid w:val="00B359E4"/>
    <w:rsid w:val="00B57D98"/>
    <w:rsid w:val="00B67FE0"/>
    <w:rsid w:val="00B70850"/>
    <w:rsid w:val="00B92AD1"/>
    <w:rsid w:val="00BC4B1E"/>
    <w:rsid w:val="00BE5F1B"/>
    <w:rsid w:val="00BF7759"/>
    <w:rsid w:val="00C066B6"/>
    <w:rsid w:val="00C222F8"/>
    <w:rsid w:val="00C37BA1"/>
    <w:rsid w:val="00C4674C"/>
    <w:rsid w:val="00C504A1"/>
    <w:rsid w:val="00C506CF"/>
    <w:rsid w:val="00C53D42"/>
    <w:rsid w:val="00C564A8"/>
    <w:rsid w:val="00C72BED"/>
    <w:rsid w:val="00C77310"/>
    <w:rsid w:val="00C93A5A"/>
    <w:rsid w:val="00C9578B"/>
    <w:rsid w:val="00CA48FD"/>
    <w:rsid w:val="00CB0055"/>
    <w:rsid w:val="00CC1C81"/>
    <w:rsid w:val="00CE5235"/>
    <w:rsid w:val="00CE57D2"/>
    <w:rsid w:val="00D0000E"/>
    <w:rsid w:val="00D2522B"/>
    <w:rsid w:val="00D305FF"/>
    <w:rsid w:val="00D41D65"/>
    <w:rsid w:val="00D422DE"/>
    <w:rsid w:val="00D4492F"/>
    <w:rsid w:val="00D538EB"/>
    <w:rsid w:val="00D5459D"/>
    <w:rsid w:val="00D8442F"/>
    <w:rsid w:val="00D91FDC"/>
    <w:rsid w:val="00DA09AF"/>
    <w:rsid w:val="00DA1F4D"/>
    <w:rsid w:val="00DA31F8"/>
    <w:rsid w:val="00DA3AB5"/>
    <w:rsid w:val="00DD172A"/>
    <w:rsid w:val="00DE1161"/>
    <w:rsid w:val="00DE4B78"/>
    <w:rsid w:val="00DF5831"/>
    <w:rsid w:val="00E01553"/>
    <w:rsid w:val="00E10F9D"/>
    <w:rsid w:val="00E130F5"/>
    <w:rsid w:val="00E17606"/>
    <w:rsid w:val="00E25A26"/>
    <w:rsid w:val="00E27CD2"/>
    <w:rsid w:val="00E4381A"/>
    <w:rsid w:val="00E55D74"/>
    <w:rsid w:val="00E6740E"/>
    <w:rsid w:val="00E75F71"/>
    <w:rsid w:val="00E925AE"/>
    <w:rsid w:val="00EA3650"/>
    <w:rsid w:val="00EA73D9"/>
    <w:rsid w:val="00EB100F"/>
    <w:rsid w:val="00ED5CF1"/>
    <w:rsid w:val="00EE2407"/>
    <w:rsid w:val="00EE373D"/>
    <w:rsid w:val="00EF3D34"/>
    <w:rsid w:val="00EF6D35"/>
    <w:rsid w:val="00F03D48"/>
    <w:rsid w:val="00F15CCE"/>
    <w:rsid w:val="00F60274"/>
    <w:rsid w:val="00F62616"/>
    <w:rsid w:val="00F65E27"/>
    <w:rsid w:val="00F7189F"/>
    <w:rsid w:val="00F77FB9"/>
    <w:rsid w:val="00FB068F"/>
    <w:rsid w:val="00FF03C9"/>
    <w:rsid w:val="00FF3E85"/>
    <w:rsid w:val="00F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7279CE"/>
  <w14:defaultImageDpi w14:val="32767"/>
  <w15:chartTrackingRefBased/>
  <w15:docId w15:val="{1292ACC3-3469-4D5A-8CB2-A42E27B5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BC4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2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034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99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0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54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3996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222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275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33516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78197">
                              <w:marLeft w:val="74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6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9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4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034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826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9002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shangMogudi\AppData\Local\Microsoft\Office\16.0\DTS\en-ZA%7b2781BC57-CD6D-4F3D-A7CC-321F0AD265DA%7d\%7b23494E61-DDC7-42AB-9211-C5771BBCB643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80C5CC783F483293AD1005073B7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6D051-DBE8-4A55-9A6F-F57396E2DC75}"/>
      </w:docPartPr>
      <w:docPartBody>
        <w:p w:rsidR="00FE7AD7" w:rsidRDefault="00DB150E">
          <w:pPr>
            <w:pStyle w:val="C180C5CC783F483293AD1005073B7185"/>
          </w:pPr>
          <w:r w:rsidRPr="00036450">
            <w:t>EDUCATION</w:t>
          </w:r>
        </w:p>
      </w:docPartBody>
    </w:docPart>
    <w:docPart>
      <w:docPartPr>
        <w:name w:val="DC33F992554C4588ADA7A77BE2F31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03E35-832E-4A08-A220-9BE3B31E09F2}"/>
      </w:docPartPr>
      <w:docPartBody>
        <w:p w:rsidR="00FE7AD7" w:rsidRDefault="00DB150E">
          <w:pPr>
            <w:pStyle w:val="DC33F992554C4588ADA7A77BE2F31CC6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D7"/>
    <w:rsid w:val="00071ACD"/>
    <w:rsid w:val="000D58BF"/>
    <w:rsid w:val="00144CD8"/>
    <w:rsid w:val="001D24B9"/>
    <w:rsid w:val="00277301"/>
    <w:rsid w:val="002853FE"/>
    <w:rsid w:val="002B6B20"/>
    <w:rsid w:val="003C76D6"/>
    <w:rsid w:val="004E2F93"/>
    <w:rsid w:val="00585296"/>
    <w:rsid w:val="00612D12"/>
    <w:rsid w:val="00A3074F"/>
    <w:rsid w:val="00A843B8"/>
    <w:rsid w:val="00B14B60"/>
    <w:rsid w:val="00B63318"/>
    <w:rsid w:val="00B67FE0"/>
    <w:rsid w:val="00BA2EAA"/>
    <w:rsid w:val="00C929FE"/>
    <w:rsid w:val="00CE5235"/>
    <w:rsid w:val="00D21026"/>
    <w:rsid w:val="00D8442F"/>
    <w:rsid w:val="00D93D4F"/>
    <w:rsid w:val="00DB150E"/>
    <w:rsid w:val="00EB7659"/>
    <w:rsid w:val="00EF3D34"/>
    <w:rsid w:val="00FC1C19"/>
    <w:rsid w:val="00FE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C180C5CC783F483293AD1005073B7185">
    <w:name w:val="C180C5CC783F483293AD1005073B7185"/>
  </w:style>
  <w:style w:type="paragraph" w:customStyle="1" w:styleId="DC33F992554C4588ADA7A77BE2F31CC6">
    <w:name w:val="DC33F992554C4588ADA7A77BE2F31CC6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938FD14AF434990D5A056D2C3978A" ma:contentTypeVersion="13" ma:contentTypeDescription="Create a new document." ma:contentTypeScope="" ma:versionID="194bafdbbb78ecdef45b00e1e8f7a542">
  <xsd:schema xmlns:xsd="http://www.w3.org/2001/XMLSchema" xmlns:xs="http://www.w3.org/2001/XMLSchema" xmlns:p="http://schemas.microsoft.com/office/2006/metadata/properties" xmlns:ns3="4ea77afb-c49a-4e1e-9f6a-9da2b29558fc" xmlns:ns4="339c31d0-684d-4de6-8e9c-73650a80f4b0" targetNamespace="http://schemas.microsoft.com/office/2006/metadata/properties" ma:root="true" ma:fieldsID="ae6db083717624cf57134615fa679746" ns3:_="" ns4:_="">
    <xsd:import namespace="4ea77afb-c49a-4e1e-9f6a-9da2b29558fc"/>
    <xsd:import namespace="339c31d0-684d-4de6-8e9c-73650a80f4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77afb-c49a-4e1e-9f6a-9da2b29558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31d0-684d-4de6-8e9c-73650a80f4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a77afb-c49a-4e1e-9f6a-9da2b29558fc" xsi:nil="true"/>
  </documentManagement>
</p:properties>
</file>

<file path=customXml/itemProps1.xml><?xml version="1.0" encoding="utf-8"?>
<ds:datastoreItem xmlns:ds="http://schemas.openxmlformats.org/officeDocument/2006/customXml" ds:itemID="{7669FB2C-5468-4650-8DE0-5240F03C3F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350486-172E-42D7-AE29-1174F255E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a77afb-c49a-4e1e-9f6a-9da2b29558fc"/>
    <ds:schemaRef ds:uri="339c31d0-684d-4de6-8e9c-73650a80f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5ECB0B-32AD-4E20-A0CD-2E4CFA23B707}">
  <ds:schemaRefs>
    <ds:schemaRef ds:uri="http://schemas.microsoft.com/office/2006/metadata/properties"/>
    <ds:schemaRef ds:uri="http://schemas.microsoft.com/office/infopath/2007/PartnerControls"/>
    <ds:schemaRef ds:uri="4ea77afb-c49a-4e1e-9f6a-9da2b29558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{23494E61-DDC7-42AB-9211-C5771BBCB643}tf00546271_win32</Template>
  <TotalTime>1</TotalTime>
  <Pages>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Ntshang Mogudi</dc:creator>
  <cp:keywords/>
  <dc:description/>
  <cp:lastModifiedBy>Shocky Mogudi [LPN]</cp:lastModifiedBy>
  <cp:revision>2</cp:revision>
  <dcterms:created xsi:type="dcterms:W3CDTF">2026-08-26T07:16:00Z</dcterms:created>
  <dcterms:modified xsi:type="dcterms:W3CDTF">2026-08-26T07:16:00Z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0x010100525938FD14AF434990D5A056D2C3978A</vt:lpwstr>
  </property>
</Properties>
</file>